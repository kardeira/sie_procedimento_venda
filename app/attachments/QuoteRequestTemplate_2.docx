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1119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9"/>
      </w:tblGrid>
      <w:tr w:rsidR="0007413B" w14:paraId="0688093B" w14:textId="77777777" w:rsidTr="008C2339">
        <w:tc>
          <w:tcPr>
            <w:tcW w:w="11199" w:type="dxa"/>
          </w:tcPr>
          <w:p w14:paraId="642BFCA4" w14:textId="55F3CE1C" w:rsidR="0007413B" w:rsidRDefault="0007413B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66CDFF"/>
                <w:sz w:val="48"/>
                <w:szCs w:val="48"/>
              </w:rPr>
            </w:pPr>
          </w:p>
        </w:tc>
      </w:tr>
    </w:tbl>
    <w:p w14:paraId="2BD6D442" w14:textId="0536D953" w:rsidR="009039CA" w:rsidRDefault="00695EFF" w:rsidP="0007413B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color w:val="66CDFF"/>
          <w:sz w:val="48"/>
          <w:szCs w:val="48"/>
        </w:rPr>
        <w:sectPr w:rsidR="009039CA" w:rsidSect="0094422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284" w:right="616" w:bottom="1582" w:left="0" w:header="1985" w:footer="720" w:gutter="0"/>
          <w:cols w:space="720"/>
          <w:titlePg/>
          <w:docGrid w:linePitch="360"/>
        </w:sect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 wp14:anchorId="43D9B4A2" wp14:editId="30B431B4">
            <wp:simplePos x="0" y="0"/>
            <wp:positionH relativeFrom="page">
              <wp:align>right</wp:align>
            </wp:positionH>
            <wp:positionV relativeFrom="paragraph">
              <wp:posOffset>-1781810</wp:posOffset>
            </wp:positionV>
            <wp:extent cx="7764780" cy="2238375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" t="27487" r="16" b="-3979"/>
                    <a:stretch/>
                  </pic:blipFill>
                  <pic:spPr bwMode="auto">
                    <a:xfrm>
                      <a:off x="0" y="0"/>
                      <a:ext cx="776478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9A7D0" w14:textId="77777777" w:rsidR="007D3D2A" w:rsidRDefault="007D3D2A" w:rsidP="007D3D2A">
      <w:pPr>
        <w:autoSpaceDE w:val="0"/>
        <w:autoSpaceDN w:val="0"/>
        <w:adjustRightInd w:val="0"/>
        <w:spacing w:after="0" w:line="240" w:lineRule="auto"/>
        <w:ind w:right="371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5511"/>
      </w:tblGrid>
      <w:tr w:rsidR="007D3D2A" w14:paraId="1480BB50" w14:textId="77777777" w:rsidTr="002D1967">
        <w:tc>
          <w:tcPr>
            <w:tcW w:w="4695" w:type="dxa"/>
            <w:tcBorders>
              <w:top w:val="single" w:sz="4" w:space="0" w:color="auto"/>
            </w:tcBorders>
          </w:tcPr>
          <w:p w14:paraId="00C7CD7A" w14:textId="77777777" w:rsidR="007D3D2A" w:rsidRDefault="007D3D2A" w:rsidP="006D66C7">
            <w:pPr>
              <w:autoSpaceDE w:val="0"/>
              <w:autoSpaceDN w:val="0"/>
              <w:adjustRightInd w:val="0"/>
              <w:spacing w:after="0"/>
              <w:ind w:right="371"/>
              <w:jc w:val="center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>Quotation request</w:t>
            </w:r>
          </w:p>
        </w:tc>
        <w:tc>
          <w:tcPr>
            <w:tcW w:w="5511" w:type="dxa"/>
            <w:tcBorders>
              <w:top w:val="single" w:sz="4" w:space="0" w:color="auto"/>
            </w:tcBorders>
          </w:tcPr>
          <w:p w14:paraId="0C227EFD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32"/>
                <w:szCs w:val="32"/>
              </w:rPr>
              <w:t>Bonitasoft,</w:t>
            </w:r>
          </w:p>
          <w:p w14:paraId="226E7632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32 rue Gustave Eiffel,</w:t>
            </w:r>
          </w:p>
          <w:p w14:paraId="02B929AE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right="329"/>
              <w:jc w:val="right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Grenoble - 38000, France</w:t>
            </w:r>
          </w:p>
        </w:tc>
      </w:tr>
    </w:tbl>
    <w:p w14:paraId="299EA5A6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10258" w:type="dxa"/>
        <w:tblInd w:w="142" w:type="dxa"/>
        <w:tblLook w:val="04A0" w:firstRow="1" w:lastRow="0" w:firstColumn="1" w:lastColumn="0" w:noHBand="0" w:noVBand="1"/>
      </w:tblPr>
      <w:tblGrid>
        <w:gridCol w:w="4709"/>
        <w:gridCol w:w="5549"/>
      </w:tblGrid>
      <w:tr w:rsidR="00411528" w:rsidRPr="00AB5659" w14:paraId="2648E77D" w14:textId="77777777" w:rsidTr="00EA52E7">
        <w:trPr>
          <w:trHeight w:val="789"/>
        </w:trPr>
        <w:tc>
          <w:tcPr>
            <w:tcW w:w="4709" w:type="dxa"/>
          </w:tcPr>
          <w:p w14:paraId="1546D145" w14:textId="2C97A558" w:rsidR="00411528" w:rsidRPr="00EA52E7" w:rsidRDefault="00EA52E7" w:rsidP="00EA52E7">
            <w:pPr>
              <w:autoSpaceDE w:val="0"/>
              <w:autoSpaceDN w:val="0"/>
              <w:adjustRightInd w:val="0"/>
              <w:spacing w:after="0"/>
              <w:ind w:left="169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Client</w:t>
            </w:r>
            <w:r w:rsidR="00411528" w:rsidRPr="00526029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 xml:space="preserve"> Details</w:t>
            </w:r>
            <w:r w:rsidR="00411528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5549" w:type="dxa"/>
          </w:tcPr>
          <w:p w14:paraId="2C4EF218" w14:textId="77777777" w:rsidR="00EA52E7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sz w:val="24"/>
                <w:szCs w:val="24"/>
                <w:lang w:val="pt-PT"/>
              </w:rPr>
            </w:pP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Quote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Request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gram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Id :</w:t>
            </w:r>
            <w:proofErr w:type="gram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</w:p>
          <w:p w14:paraId="6C236E3C" w14:textId="07DCD1FE" w:rsidR="00411528" w:rsidRPr="00EA52E7" w:rsidRDefault="00EA52E7" w:rsidP="00EA52E7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pt-PT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Pr="00EA52E7">
              <w:rPr>
                <w:rFonts w:ascii="Arial" w:hAnsi="Arial" w:cs="Arial"/>
                <w:sz w:val="24"/>
                <w:szCs w:val="24"/>
                <w:lang w:val="pt-PT"/>
              </w:rPr>
              <w:instrText xml:space="preserve"> MERGEFIELD  ${oportunidadeVenda.persistenceId}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EA52E7">
              <w:rPr>
                <w:rFonts w:ascii="Arial" w:hAnsi="Arial" w:cs="Arial"/>
                <w:noProof/>
                <w:sz w:val="24"/>
                <w:szCs w:val="24"/>
                <w:lang w:val="pt-PT"/>
              </w:rPr>
              <w:t>«${oportunidadeVenda.persistenceId}»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EA52E7" w:rsidRPr="00AB5659" w14:paraId="0E354893" w14:textId="77777777" w:rsidTr="00EA52E7">
        <w:trPr>
          <w:trHeight w:val="801"/>
        </w:trPr>
        <w:tc>
          <w:tcPr>
            <w:tcW w:w="4709" w:type="dxa"/>
          </w:tcPr>
          <w:p w14:paraId="769C8BA9" w14:textId="45800FA1" w:rsidR="00EA52E7" w:rsidRPr="00AB5659" w:rsidRDefault="00AB5659" w:rsidP="00EA52E7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${cliente.nome}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«${cliente.nome}»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  <w:tc>
          <w:tcPr>
            <w:tcW w:w="5549" w:type="dxa"/>
          </w:tcPr>
          <w:p w14:paraId="6EA6C089" w14:textId="71FCCE50" w:rsidR="00EA52E7" w:rsidRPr="00EA52E7" w:rsidRDefault="00EA52E7" w:rsidP="00EA52E7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fr-FR"/>
              </w:rPr>
            </w:pP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Quote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Request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Date :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 w:rsidRPr="007E241B">
              <w:rPr>
                <w:rFonts w:ascii="Arial" w:hAnsi="Arial" w:cs="Arial"/>
                <w:color w:val="000000"/>
                <w:sz w:val="24"/>
                <w:szCs w:val="24"/>
                <w:lang w:val="pt-PT"/>
              </w:rPr>
              <w:instrText xml:space="preserve"> MERGEFIELD  ${oportunidadeVenda.unidadeNegocio}  \* MERGEFORMAT </w:instrTex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 w:rsidRPr="007E241B">
              <w:rPr>
                <w:rFonts w:ascii="Arial" w:hAnsi="Arial" w:cs="Arial"/>
                <w:noProof/>
                <w:color w:val="000000"/>
                <w:sz w:val="24"/>
                <w:szCs w:val="24"/>
                <w:lang w:val="pt-PT"/>
              </w:rPr>
              <w:t>«${</w:t>
            </w:r>
            <w:r w:rsidRPr="00EA52E7">
              <w:rPr>
                <w:rFonts w:ascii="Arial" w:hAnsi="Arial" w:cs="Arial"/>
                <w:noProof/>
                <w:color w:val="000000"/>
                <w:sz w:val="24"/>
                <w:szCs w:val="24"/>
                <w:u w:val="single"/>
                <w:lang w:val="pt-PT"/>
              </w:rPr>
              <w:t>oportunidadeVenda</w:t>
            </w:r>
            <w:r w:rsidRPr="007E241B">
              <w:rPr>
                <w:rFonts w:ascii="Arial" w:hAnsi="Arial" w:cs="Arial"/>
                <w:noProof/>
                <w:color w:val="000000"/>
                <w:sz w:val="24"/>
                <w:szCs w:val="24"/>
                <w:lang w:val="pt-PT"/>
              </w:rPr>
              <w:t>.unidadeNegocio}»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</w:tc>
      </w:tr>
      <w:tr w:rsidR="00EA52E7" w:rsidRPr="00944224" w14:paraId="5D43FBD2" w14:textId="77777777" w:rsidTr="00EA52E7">
        <w:trPr>
          <w:trHeight w:val="594"/>
        </w:trPr>
        <w:tc>
          <w:tcPr>
            <w:tcW w:w="4709" w:type="dxa"/>
          </w:tcPr>
          <w:p w14:paraId="0FDD10F7" w14:textId="77777777" w:rsidR="00EA52E7" w:rsidRDefault="00EA52E7" w:rsidP="00EA52E7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${cliente.nif}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«${cliente.nif}»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1BA28696" w14:textId="77777777" w:rsidR="00EA52E7" w:rsidRDefault="00EA52E7" w:rsidP="00EA52E7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549" w:type="dxa"/>
          </w:tcPr>
          <w:p w14:paraId="4511F72B" w14:textId="77777777" w:rsidR="00EA52E7" w:rsidRPr="00CC4A51" w:rsidRDefault="00EA52E7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sz w:val="24"/>
                <w:szCs w:val="24"/>
                <w:lang w:val="pt-PT"/>
              </w:rPr>
            </w:pPr>
          </w:p>
        </w:tc>
      </w:tr>
    </w:tbl>
    <w:p w14:paraId="55E56B45" w14:textId="77777777" w:rsidR="00411528" w:rsidRPr="00695EFF" w:rsidRDefault="00411528" w:rsidP="00411528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color w:val="000000"/>
          <w:sz w:val="24"/>
          <w:szCs w:val="24"/>
          <w:lang w:val="fr-FR"/>
        </w:rPr>
        <w:sectPr w:rsidR="00411528" w:rsidRPr="00695EFF" w:rsidSect="006E4671">
          <w:type w:val="continuous"/>
          <w:pgSz w:w="12240" w:h="15840"/>
          <w:pgMar w:top="720" w:right="720" w:bottom="720" w:left="720" w:header="709" w:footer="720" w:gutter="0"/>
          <w:cols w:space="47"/>
          <w:titlePg/>
          <w:docGrid w:linePitch="360"/>
        </w:sectPr>
      </w:pPr>
    </w:p>
    <w:p w14:paraId="5D510D22" w14:textId="77777777" w:rsidR="006D66C7" w:rsidRPr="00695EFF" w:rsidRDefault="006D66C7" w:rsidP="004115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fr-FR"/>
        </w:rPr>
        <w:sectPr w:rsidR="006D66C7" w:rsidRPr="00695EFF" w:rsidSect="009039CA">
          <w:type w:val="continuous"/>
          <w:pgSz w:w="12240" w:h="15840"/>
          <w:pgMar w:top="987" w:right="1656" w:bottom="993" w:left="1656" w:header="1985" w:footer="720" w:gutter="0"/>
          <w:cols w:space="720"/>
          <w:titlePg/>
          <w:docGrid w:linePitch="360"/>
        </w:sectPr>
      </w:pPr>
    </w:p>
    <w:tbl>
      <w:tblPr>
        <w:tblStyle w:val="TabelacomGrelha"/>
        <w:tblW w:w="10351" w:type="dxa"/>
        <w:tblLook w:val="04A0" w:firstRow="1" w:lastRow="0" w:firstColumn="1" w:lastColumn="0" w:noHBand="0" w:noVBand="1"/>
      </w:tblPr>
      <w:tblGrid>
        <w:gridCol w:w="10351"/>
      </w:tblGrid>
      <w:tr w:rsidR="00537B0B" w14:paraId="69230413" w14:textId="77777777" w:rsidTr="001C4F3D">
        <w:trPr>
          <w:trHeight w:val="387"/>
        </w:trPr>
        <w:tc>
          <w:tcPr>
            <w:tcW w:w="103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971ADBE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Please find below the details of the quotation request:</w:t>
            </w:r>
          </w:p>
        </w:tc>
      </w:tr>
      <w:tr w:rsidR="00537B0B" w14:paraId="09FE6367" w14:textId="77777777" w:rsidTr="001C4F3D">
        <w:trPr>
          <w:trHeight w:val="823"/>
        </w:trPr>
        <w:tc>
          <w:tcPr>
            <w:tcW w:w="103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6033A0" w14:textId="77777777" w:rsidR="00537B0B" w:rsidRPr="009039CA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Summary</w:t>
            </w:r>
          </w:p>
          <w:p w14:paraId="28A98274" w14:textId="05C824FD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37B0B" w14:paraId="2444EF4B" w14:textId="77777777" w:rsidTr="001C4F3D">
        <w:trPr>
          <w:trHeight w:val="823"/>
        </w:trPr>
        <w:tc>
          <w:tcPr>
            <w:tcW w:w="103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380FED" w14:textId="77777777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 w:right="895" w:hanging="36"/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</w:pPr>
            <w:r w:rsidRPr="009039CA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Description</w:t>
            </w:r>
          </w:p>
          <w:p w14:paraId="24C7E911" w14:textId="6A3FB67B" w:rsidR="00537B0B" w:rsidRDefault="00537B0B" w:rsidP="00860E85">
            <w:pPr>
              <w:autoSpaceDE w:val="0"/>
              <w:autoSpaceDN w:val="0"/>
              <w:adjustRightInd w:val="0"/>
              <w:spacing w:after="0"/>
              <w:ind w:left="31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39CD9FB" w14:textId="77777777" w:rsidR="009039CA" w:rsidRDefault="009039CA" w:rsidP="00CF4116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sz w:val="24"/>
          <w:szCs w:val="24"/>
        </w:rPr>
      </w:pPr>
    </w:p>
    <w:p w14:paraId="33631B78" w14:textId="77777777" w:rsidR="009039CA" w:rsidRPr="00483819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66CDFF"/>
          <w:sz w:val="24"/>
          <w:szCs w:val="24"/>
        </w:rPr>
      </w:pPr>
    </w:p>
    <w:p w14:paraId="7C21A7A7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p w14:paraId="3229A270" w14:textId="77777777" w:rsidR="007D41AF" w:rsidRPr="009039CA" w:rsidRDefault="007D41AF" w:rsidP="007D41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9A9A9A"/>
          <w:szCs w:val="20"/>
        </w:rPr>
      </w:pPr>
    </w:p>
    <w:tbl>
      <w:tblPr>
        <w:tblStyle w:val="TabelacomGrelha"/>
        <w:tblW w:w="8873" w:type="dxa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3"/>
      </w:tblGrid>
      <w:tr w:rsidR="007D41AF" w14:paraId="38F0DD65" w14:textId="77777777" w:rsidTr="001C4F3D">
        <w:tc>
          <w:tcPr>
            <w:tcW w:w="8873" w:type="dxa"/>
          </w:tcPr>
          <w:p w14:paraId="02496467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>
              <w:rPr>
                <w:rFonts w:ascii="Arial" w:hAnsi="Arial" w:cs="Arial"/>
                <w:color w:val="9A9A9A"/>
                <w:szCs w:val="20"/>
              </w:rPr>
              <w:t>T</w:t>
            </w:r>
            <w:r w:rsidRPr="009039CA">
              <w:rPr>
                <w:rFonts w:ascii="Arial" w:hAnsi="Arial" w:cs="Arial"/>
                <w:color w:val="9A9A9A"/>
                <w:szCs w:val="20"/>
              </w:rPr>
              <w:t>ERMS &amp; CONDITIONS</w:t>
            </w:r>
          </w:p>
          <w:p w14:paraId="549D825B" w14:textId="77777777" w:rsidR="007D41AF" w:rsidRPr="009039CA" w:rsidRDefault="007D41AF" w:rsidP="007D41AF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Cs w:val="20"/>
              </w:rPr>
              <w:t>1. The quotation should be sent back within 14 days of receipt of the quotation request</w:t>
            </w:r>
          </w:p>
          <w:p w14:paraId="399ECD14" w14:textId="77777777" w:rsidR="007D41AF" w:rsidRDefault="007D41AF" w:rsidP="007D41AF">
            <w:pPr>
              <w:pStyle w:val="Assinatura"/>
              <w:spacing w:before="0" w:after="0"/>
              <w:ind w:left="0"/>
              <w:rPr>
                <w:rFonts w:ascii="Arial" w:hAnsi="Arial" w:cs="Arial"/>
                <w:color w:val="9A9A9A"/>
                <w:sz w:val="20"/>
                <w:szCs w:val="20"/>
              </w:rPr>
            </w:pPr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2. </w:t>
            </w:r>
            <w:proofErr w:type="gram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Condition :</w:t>
            </w:r>
            <w:proofErr w:type="gramEnd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 xml:space="preserve"> We reserve the right to reject the quote if it doesn't meet the expected </w:t>
            </w:r>
            <w:proofErr w:type="spellStart"/>
            <w:r w:rsidRPr="009039CA">
              <w:rPr>
                <w:rFonts w:ascii="Arial" w:hAnsi="Arial" w:cs="Arial"/>
                <w:color w:val="9A9A9A"/>
                <w:sz w:val="20"/>
                <w:szCs w:val="20"/>
              </w:rPr>
              <w:t>criter</w:t>
            </w:r>
            <w:proofErr w:type="spellEnd"/>
          </w:p>
          <w:p w14:paraId="1C2E57F4" w14:textId="77777777" w:rsidR="007D41AF" w:rsidRDefault="007D41AF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9A9A9A"/>
                <w:szCs w:val="20"/>
              </w:rPr>
            </w:pPr>
          </w:p>
        </w:tc>
      </w:tr>
    </w:tbl>
    <w:p w14:paraId="0B6A368C" w14:textId="77777777" w:rsidR="00D85C5C" w:rsidRDefault="00D85C5C">
      <w:pPr>
        <w:spacing w:after="200"/>
        <w:jc w:val="left"/>
        <w:rPr>
          <w:rFonts w:ascii="Arial" w:hAnsi="Arial" w:cs="Arial"/>
          <w:color w:val="9A9A9A"/>
          <w:szCs w:val="20"/>
        </w:rPr>
      </w:pPr>
      <w:r>
        <w:rPr>
          <w:rFonts w:ascii="Arial" w:hAnsi="Arial" w:cs="Arial"/>
          <w:color w:val="9A9A9A"/>
          <w:szCs w:val="20"/>
        </w:rPr>
        <w:br w:type="page"/>
      </w:r>
    </w:p>
    <w:p w14:paraId="04BB5DF2" w14:textId="77777777" w:rsidR="009039CA" w:rsidRPr="00695EFF" w:rsidRDefault="009039CA" w:rsidP="009039CA">
      <w:pPr>
        <w:pStyle w:val="Assinatura"/>
        <w:spacing w:before="0" w:after="0"/>
        <w:ind w:left="0"/>
        <w:rPr>
          <w:sz w:val="20"/>
          <w:szCs w:val="20"/>
          <w:lang w:val="en-GB"/>
        </w:rPr>
        <w:sectPr w:rsidR="009039CA" w:rsidRPr="00695EFF" w:rsidSect="006A0703">
          <w:type w:val="continuous"/>
          <w:pgSz w:w="12240" w:h="15840"/>
          <w:pgMar w:top="1417" w:right="1417" w:bottom="1417" w:left="1417" w:header="1985" w:footer="720" w:gutter="0"/>
          <w:cols w:space="720"/>
          <w:titlePg/>
          <w:docGrid w:linePitch="360"/>
        </w:sectPr>
      </w:pPr>
    </w:p>
    <w:tbl>
      <w:tblPr>
        <w:tblStyle w:val="TabelacomGrelha"/>
        <w:tblpPr w:leftFromText="141" w:rightFromText="141" w:horzAnchor="margin" w:tblpY="-686"/>
        <w:tblW w:w="0" w:type="auto"/>
        <w:tblLook w:val="04A0" w:firstRow="1" w:lastRow="0" w:firstColumn="1" w:lastColumn="0" w:noHBand="0" w:noVBand="1"/>
      </w:tblPr>
      <w:tblGrid>
        <w:gridCol w:w="8966"/>
      </w:tblGrid>
      <w:tr w:rsidR="006355D4" w14:paraId="310C2EB4" w14:textId="77777777" w:rsidTr="006355D4">
        <w:tc>
          <w:tcPr>
            <w:tcW w:w="8966" w:type="dxa"/>
            <w:tcBorders>
              <w:top w:val="nil"/>
              <w:left w:val="nil"/>
              <w:bottom w:val="nil"/>
              <w:right w:val="nil"/>
            </w:tcBorders>
          </w:tcPr>
          <w:p w14:paraId="230FD286" w14:textId="77777777" w:rsidR="006355D4" w:rsidRPr="00695EFF" w:rsidRDefault="006355D4" w:rsidP="006355D4">
            <w:pPr>
              <w:pStyle w:val="Assinatura"/>
              <w:ind w:left="0"/>
              <w:rPr>
                <w:lang w:val="en-GB"/>
              </w:rPr>
            </w:pPr>
          </w:p>
        </w:tc>
      </w:tr>
    </w:tbl>
    <w:p w14:paraId="3B6888EE" w14:textId="77777777" w:rsidR="00EE5BF3" w:rsidRPr="00695EFF" w:rsidRDefault="00A200D3" w:rsidP="00944224">
      <w:pPr>
        <w:pStyle w:val="Assinatura"/>
        <w:ind w:left="426" w:firstLine="142"/>
        <w:rPr>
          <w:lang w:val="en-GB"/>
        </w:rPr>
      </w:pPr>
      <w:r>
        <w:rPr>
          <w:rFonts w:ascii="Calibri" w:eastAsia="Cambria" w:hAnsi="Calibri"/>
          <w:noProof/>
          <w:color w:val="595959" w:themeColor="text1" w:themeTint="A6"/>
          <w:lang w:val="fr-FR" w:eastAsia="fr-FR"/>
        </w:rPr>
        <w:drawing>
          <wp:anchor distT="0" distB="0" distL="114300" distR="114300" simplePos="0" relativeHeight="251672576" behindDoc="1" locked="0" layoutInCell="1" allowOverlap="1" wp14:anchorId="48137681" wp14:editId="3CF78B6B">
            <wp:simplePos x="0" y="0"/>
            <wp:positionH relativeFrom="page">
              <wp:align>right</wp:align>
            </wp:positionH>
            <wp:positionV relativeFrom="paragraph">
              <wp:posOffset>-3503930</wp:posOffset>
            </wp:positionV>
            <wp:extent cx="7764780" cy="12876115"/>
            <wp:effectExtent l="0" t="0" r="7620" b="1905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Long-Letter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28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9EEA0" w14:textId="052DF5B6" w:rsidR="00F1716A" w:rsidRPr="00695EFF" w:rsidRDefault="009D39F5" w:rsidP="00944224">
      <w:pPr>
        <w:pStyle w:val="Ttulo7"/>
        <w:ind w:left="567"/>
        <w:rPr>
          <w:lang w:val="en-GB"/>
        </w:rPr>
      </w:pPr>
      <w:r>
        <w:rPr>
          <w:lang w:val="en-GB"/>
        </w:rPr>
        <w:t>Headquarters</w:t>
      </w:r>
    </w:p>
    <w:p w14:paraId="792433A2" w14:textId="77777777" w:rsidR="00F1716A" w:rsidRPr="00695EFF" w:rsidRDefault="00DD077A" w:rsidP="00944224">
      <w:pPr>
        <w:pStyle w:val="Ttulo8"/>
        <w:ind w:left="567"/>
        <w:rPr>
          <w:lang w:val="en-GB"/>
        </w:rPr>
      </w:pPr>
      <w:r w:rsidRPr="00695EFF">
        <w:rPr>
          <w:lang w:val="en-GB"/>
        </w:rPr>
        <w:t>GRENOBLE, FRANCE</w:t>
      </w:r>
    </w:p>
    <w:p w14:paraId="7CDDC0F0" w14:textId="77777777" w:rsidR="00DD077A" w:rsidRPr="00695EFF" w:rsidRDefault="00DD077A" w:rsidP="00944224">
      <w:pPr>
        <w:pStyle w:val="Ttulo9"/>
        <w:ind w:left="567"/>
        <w:rPr>
          <w:lang w:val="en-GB"/>
        </w:rPr>
      </w:pPr>
      <w:r w:rsidRPr="00695EFF">
        <w:rPr>
          <w:lang w:val="en-GB"/>
        </w:rPr>
        <w:t>32, rue Gustave Eiffel</w:t>
      </w:r>
      <w:r w:rsidR="00016EAB" w:rsidRPr="00695EFF">
        <w:rPr>
          <w:lang w:val="en-GB"/>
        </w:rPr>
        <w:br/>
      </w:r>
      <w:r w:rsidRPr="00695EFF">
        <w:rPr>
          <w:lang w:val="en-GB"/>
        </w:rPr>
        <w:t>38000 Grenoble</w:t>
      </w:r>
    </w:p>
    <w:p w14:paraId="486773FE" w14:textId="77777777" w:rsidR="00DD077A" w:rsidRPr="00695EFF" w:rsidRDefault="00DD077A" w:rsidP="007F756E">
      <w:pPr>
        <w:rPr>
          <w:lang w:val="en-GB"/>
        </w:rPr>
      </w:pPr>
    </w:p>
    <w:sectPr w:rsidR="00DD077A" w:rsidRPr="00695EFF" w:rsidSect="00944224">
      <w:headerReference w:type="even" r:id="rId16"/>
      <w:headerReference w:type="default" r:id="rId17"/>
      <w:headerReference w:type="first" r:id="rId18"/>
      <w:pgSz w:w="12240" w:h="15840"/>
      <w:pgMar w:top="987" w:right="1608" w:bottom="1582" w:left="0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DBA380" w14:textId="77777777" w:rsidR="00041706" w:rsidRDefault="00041706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14:paraId="411C47CE" w14:textId="77777777" w:rsidR="00041706" w:rsidRDefault="00041706" w:rsidP="00706528">
      <w:pPr>
        <w:pStyle w:val="Cabealho"/>
        <w:jc w:val="both"/>
      </w:pPr>
    </w:p>
  </w:endnote>
  <w:endnote w:type="continuationSeparator" w:id="0">
    <w:p w14:paraId="71C340D3" w14:textId="77777777" w:rsidR="00041706" w:rsidRDefault="000417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LT Std Med Cn">
    <w:altName w:val="Franklin Gothic Medium Cond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HelveticaNeueLT Std Med Cn"/>
    <w:charset w:val="00"/>
    <w:family w:val="auto"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B3F12" w14:textId="77777777" w:rsidR="003A653D" w:rsidRDefault="003A653D" w:rsidP="00D9750F">
    <w:pPr>
      <w:pStyle w:val="Rodap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Bonitasoft </w:t>
    </w:r>
    <w:r w:rsidRPr="00D9750F">
      <w:rPr>
        <w:sz w:val="20"/>
        <w:szCs w:val="20"/>
      </w:rPr>
      <w:ptab w:relativeTo="margin" w:alignment="center" w:leader="none"/>
    </w:r>
    <w:r w:rsidR="001F1259">
      <w:t>CONFIDENTIE</w:t>
    </w:r>
    <w:r w:rsidRPr="00D9750F">
      <w:t>L</w:t>
    </w:r>
    <w:r w:rsidRPr="00D9750F">
      <w:ptab w:relativeTo="margin" w:alignment="right" w:leader="none"/>
    </w:r>
    <w:r>
      <w:t xml:space="preserve"> </w:t>
    </w:r>
    <w:proofErr w:type="gramStart"/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</w:t>
    </w:r>
    <w:proofErr w:type="gramEnd"/>
    <w:r w:rsidRPr="00D9750F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85C5C">
      <w:rPr>
        <w:noProof/>
      </w:rPr>
      <w:t>2</w:t>
    </w:r>
    <w:r>
      <w:fldChar w:fldCharType="end"/>
    </w:r>
  </w:p>
  <w:p w14:paraId="7D7F6C4D" w14:textId="77777777" w:rsidR="00767D0D" w:rsidRDefault="00767D0D"/>
  <w:p w14:paraId="1C6AD337" w14:textId="77777777" w:rsidR="00767D0D" w:rsidRDefault="00767D0D"/>
  <w:p w14:paraId="4935A797" w14:textId="77777777" w:rsidR="00767D0D" w:rsidRDefault="00767D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22FA6" w14:textId="77777777" w:rsidR="003A653D" w:rsidRDefault="003A653D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664FA">
      <w:rPr>
        <w:rStyle w:val="Nmerodepgina"/>
        <w:noProof/>
      </w:rPr>
      <w:t>3</w:t>
    </w:r>
    <w:r>
      <w:rPr>
        <w:rStyle w:val="Nmerodepgina"/>
      </w:rPr>
      <w:fldChar w:fldCharType="end"/>
    </w:r>
    <w:r>
      <w:rPr>
        <w:rStyle w:val="Nmerodepgina"/>
      </w:rPr>
      <w:t xml:space="preserve"> | </w:t>
    </w:r>
    <w:r w:rsidRPr="00D9750F">
      <w:rPr>
        <w:rStyle w:val="Nmerodepgina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</w:t>
    </w:r>
    <w:r w:rsidR="00CF33FB">
      <w:t>E</w:t>
    </w:r>
    <w:r>
      <w:t>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 xml:space="preserve">Bonitasoft </w:t>
    </w:r>
  </w:p>
  <w:p w14:paraId="61FAE6D8" w14:textId="77777777" w:rsidR="00767D0D" w:rsidRDefault="00767D0D"/>
  <w:p w14:paraId="7176C9E7" w14:textId="77777777" w:rsidR="00767D0D" w:rsidRDefault="00767D0D"/>
  <w:p w14:paraId="752C9029" w14:textId="77777777" w:rsidR="00767D0D" w:rsidRDefault="00767D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8CC8B" w14:textId="77777777" w:rsidR="00041706" w:rsidRDefault="00041706"/>
  </w:footnote>
  <w:footnote w:type="continuationSeparator" w:id="0">
    <w:p w14:paraId="333467EA" w14:textId="77777777" w:rsidR="00041706" w:rsidRDefault="00041706">
      <w:pPr>
        <w:spacing w:after="0" w:line="240" w:lineRule="auto"/>
      </w:pPr>
      <w:r>
        <w:continuationSeparator/>
      </w:r>
    </w:p>
    <w:p w14:paraId="7C835877" w14:textId="77777777" w:rsidR="00041706" w:rsidRDefault="000417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384F1F95" w14:textId="77777777" w:rsidTr="00275435">
      <w:trPr>
        <w:trHeight w:val="542"/>
      </w:trPr>
      <w:tc>
        <w:tcPr>
          <w:tcW w:w="5000" w:type="pct"/>
        </w:tcPr>
        <w:p w14:paraId="4F562ED2" w14:textId="77777777" w:rsidR="003A653D" w:rsidRPr="0025191F" w:rsidRDefault="00000000" w:rsidP="00D9750F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02965056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4E7B632E" w14:textId="77777777" w:rsidR="003A653D" w:rsidRDefault="003A653D">
    <w:pPr>
      <w:pStyle w:val="Cabealho"/>
    </w:pPr>
  </w:p>
  <w:p w14:paraId="6E98C38F" w14:textId="77777777" w:rsidR="00767D0D" w:rsidRDefault="00767D0D"/>
  <w:p w14:paraId="75933BB5" w14:textId="77777777" w:rsidR="00767D0D" w:rsidRDefault="00767D0D"/>
  <w:p w14:paraId="2C668B36" w14:textId="77777777" w:rsidR="00767D0D" w:rsidRDefault="00767D0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1696"/>
    </w:tblGrid>
    <w:tr w:rsidR="003A653D" w:rsidRPr="0025191F" w14:paraId="6D2B2E23" w14:textId="77777777" w:rsidTr="003512CC">
      <w:trPr>
        <w:trHeight w:val="322"/>
      </w:trPr>
      <w:tc>
        <w:tcPr>
          <w:tcW w:w="5000" w:type="pct"/>
        </w:tcPr>
        <w:p w14:paraId="51F2DD93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13233116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2C95D779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3360" behindDoc="1" locked="0" layoutInCell="1" allowOverlap="1" wp14:anchorId="49FE4EB5" wp14:editId="3C1E3F69">
          <wp:simplePos x="0" y="0"/>
          <wp:positionH relativeFrom="column">
            <wp:posOffset>-1056640</wp:posOffset>
          </wp:positionH>
          <wp:positionV relativeFrom="paragraph">
            <wp:posOffset>-582295</wp:posOffset>
          </wp:positionV>
          <wp:extent cx="7776000" cy="10063060"/>
          <wp:effectExtent l="0" t="0" r="0" b="0"/>
          <wp:wrapNone/>
          <wp:docPr id="2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Template-1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1006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B780005" w14:textId="77777777" w:rsidR="00767D0D" w:rsidRDefault="00767D0D"/>
  <w:p w14:paraId="15A58919" w14:textId="77777777" w:rsidR="00767D0D" w:rsidRDefault="00767D0D"/>
  <w:p w14:paraId="0A89504A" w14:textId="77777777" w:rsidR="00767D0D" w:rsidRDefault="00767D0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204" w:tblpY="689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5664FA" w:rsidRPr="0025191F" w14:paraId="002E1390" w14:textId="77777777" w:rsidTr="00016424">
      <w:trPr>
        <w:trHeight w:val="542"/>
      </w:trPr>
      <w:tc>
        <w:tcPr>
          <w:tcW w:w="5000" w:type="pct"/>
        </w:tcPr>
        <w:p w14:paraId="1DDE9CB2" w14:textId="77777777" w:rsidR="005664FA" w:rsidRPr="0025191F" w:rsidRDefault="005664FA" w:rsidP="005664FA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</w:p>
      </w:tc>
    </w:tr>
  </w:tbl>
  <w:p w14:paraId="02B125F3" w14:textId="77777777" w:rsidR="003A653D" w:rsidRDefault="003A653D" w:rsidP="00721BA5">
    <w:pPr>
      <w:pStyle w:val="Cabealho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860" w:tblpY="577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55A971C6" w14:textId="77777777" w:rsidTr="003512CC">
      <w:trPr>
        <w:trHeight w:val="542"/>
      </w:trPr>
      <w:tc>
        <w:tcPr>
          <w:tcW w:w="5000" w:type="pct"/>
        </w:tcPr>
        <w:p w14:paraId="48BEAAC0" w14:textId="77777777" w:rsidR="003A653D" w:rsidRPr="0025191F" w:rsidRDefault="00000000" w:rsidP="00CF33FB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63726023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</w:rPr>
                <w:t>Rapport de prestation</w:t>
              </w:r>
            </w:sdtContent>
          </w:sdt>
        </w:p>
      </w:tc>
    </w:tr>
  </w:tbl>
  <w:p w14:paraId="607E9397" w14:textId="77777777" w:rsidR="003A653D" w:rsidRDefault="003A653D" w:rsidP="007132D3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 wp14:anchorId="6F7367D3" wp14:editId="3962EAD6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0080"/>
          <wp:effectExtent l="0" t="0" r="0" b="0"/>
          <wp:wrapNone/>
          <wp:docPr id="2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698"/>
    </w:tblGrid>
    <w:tr w:rsidR="003A653D" w:rsidRPr="0025191F" w14:paraId="73F673AD" w14:textId="77777777" w:rsidTr="003512CC">
      <w:trPr>
        <w:trHeight w:val="322"/>
      </w:trPr>
      <w:tc>
        <w:tcPr>
          <w:tcW w:w="5000" w:type="pct"/>
        </w:tcPr>
        <w:p w14:paraId="2292C759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75859881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50C0A597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22D7DDD9" wp14:editId="4E6699F5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5795"/>
          <wp:effectExtent l="0" t="0" r="0" b="0"/>
          <wp:wrapNone/>
          <wp:docPr id="21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Letter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5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26EEC" w14:textId="77777777" w:rsidR="003A653D" w:rsidRDefault="003A653D" w:rsidP="00275435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D7C5F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FA68C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54057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22AEA2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DEEB0C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9C0EEA"/>
    <w:lvl w:ilvl="0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B6CE8A0"/>
    <w:lvl w:ilvl="0">
      <w:start w:val="1"/>
      <w:numFmt w:val="bullet"/>
      <w:pStyle w:val="Listacommarca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7" w15:restartNumberingAfterBreak="0">
    <w:nsid w:val="FFFFFF82"/>
    <w:multiLevelType w:val="singleLevel"/>
    <w:tmpl w:val="034CCAC6"/>
    <w:lvl w:ilvl="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A21A3A"/>
    <w:lvl w:ilvl="0">
      <w:start w:val="1"/>
      <w:numFmt w:val="bullet"/>
      <w:lvlText w:val="o"/>
      <w:lvlJc w:val="left"/>
      <w:pPr>
        <w:ind w:left="643" w:hanging="360"/>
      </w:pPr>
      <w:rPr>
        <w:rFonts w:ascii="Courier New" w:hAnsi="Courier New" w:hint="default"/>
      </w:rPr>
    </w:lvl>
  </w:abstractNum>
  <w:abstractNum w:abstractNumId="9" w15:restartNumberingAfterBreak="0">
    <w:nsid w:val="FFFFFF88"/>
    <w:multiLevelType w:val="singleLevel"/>
    <w:tmpl w:val="904E9758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8B8A84C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BBC22DD"/>
    <w:multiLevelType w:val="multilevel"/>
    <w:tmpl w:val="624ECCBC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D69C5"/>
    <w:multiLevelType w:val="multilevel"/>
    <w:tmpl w:val="02AA8A82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02F8F"/>
    <w:multiLevelType w:val="hybridMultilevel"/>
    <w:tmpl w:val="432AF318"/>
    <w:lvl w:ilvl="0" w:tplc="4C5A8C42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B4D51"/>
    <w:multiLevelType w:val="multilevel"/>
    <w:tmpl w:val="F95260E2"/>
    <w:lvl w:ilvl="0">
      <w:start w:val="1"/>
      <w:numFmt w:val="decimal"/>
      <w:lvlText w:val="Figure %1."/>
      <w:lvlJc w:val="left"/>
      <w:pPr>
        <w:tabs>
          <w:tab w:val="num" w:pos="0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052F1"/>
    <w:multiLevelType w:val="multilevel"/>
    <w:tmpl w:val="4CD0348E"/>
    <w:lvl w:ilvl="0">
      <w:start w:val="1"/>
      <w:numFmt w:val="decimal"/>
      <w:lvlText w:val="Figure %1."/>
      <w:lvlJc w:val="left"/>
      <w:pPr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C1A8E"/>
    <w:multiLevelType w:val="multilevel"/>
    <w:tmpl w:val="E348CDE6"/>
    <w:lvl w:ilvl="0">
      <w:start w:val="1"/>
      <w:numFmt w:val="decimal"/>
      <w:pStyle w:val="List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istHeading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ListHeading3"/>
      <w:lvlText w:val="%1.%2.%3.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06A5CB5"/>
    <w:multiLevelType w:val="hybridMultilevel"/>
    <w:tmpl w:val="B70CD602"/>
    <w:lvl w:ilvl="0" w:tplc="0C0A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9" w15:restartNumberingAfterBreak="0">
    <w:nsid w:val="449E263B"/>
    <w:multiLevelType w:val="hybridMultilevel"/>
    <w:tmpl w:val="B4F49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83EDD"/>
    <w:multiLevelType w:val="hybridMultilevel"/>
    <w:tmpl w:val="B3680E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E77E6D"/>
    <w:multiLevelType w:val="multilevel"/>
    <w:tmpl w:val="968C2692"/>
    <w:lvl w:ilvl="0">
      <w:start w:val="1"/>
      <w:numFmt w:val="decimal"/>
      <w:lvlText w:val="Figure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acommarca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23E81"/>
    <w:multiLevelType w:val="multilevel"/>
    <w:tmpl w:val="432AF318"/>
    <w:lvl w:ilvl="0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C34C33"/>
    <w:multiLevelType w:val="hybridMultilevel"/>
    <w:tmpl w:val="66EA7740"/>
    <w:lvl w:ilvl="0" w:tplc="F3A6D016">
      <w:start w:val="1"/>
      <w:numFmt w:val="decimal"/>
      <w:pStyle w:val="Legenda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B4BA3"/>
    <w:multiLevelType w:val="hybridMultilevel"/>
    <w:tmpl w:val="E1BEF6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64C05"/>
    <w:multiLevelType w:val="multilevel"/>
    <w:tmpl w:val="3550C628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986253">
    <w:abstractNumId w:val="10"/>
  </w:num>
  <w:num w:numId="2" w16cid:durableId="1502699969">
    <w:abstractNumId w:val="8"/>
  </w:num>
  <w:num w:numId="3" w16cid:durableId="407190814">
    <w:abstractNumId w:val="7"/>
  </w:num>
  <w:num w:numId="4" w16cid:durableId="1205413567">
    <w:abstractNumId w:val="6"/>
  </w:num>
  <w:num w:numId="5" w16cid:durableId="2135058496">
    <w:abstractNumId w:val="5"/>
  </w:num>
  <w:num w:numId="6" w16cid:durableId="2081516537">
    <w:abstractNumId w:val="9"/>
  </w:num>
  <w:num w:numId="7" w16cid:durableId="169607603">
    <w:abstractNumId w:val="4"/>
  </w:num>
  <w:num w:numId="8" w16cid:durableId="1041830369">
    <w:abstractNumId w:val="3"/>
  </w:num>
  <w:num w:numId="9" w16cid:durableId="1554922429">
    <w:abstractNumId w:val="2"/>
  </w:num>
  <w:num w:numId="10" w16cid:durableId="2025201201">
    <w:abstractNumId w:val="1"/>
  </w:num>
  <w:num w:numId="11" w16cid:durableId="1572888391">
    <w:abstractNumId w:val="0"/>
  </w:num>
  <w:num w:numId="12" w16cid:durableId="732777847">
    <w:abstractNumId w:val="14"/>
  </w:num>
  <w:num w:numId="13" w16cid:durableId="1605380719">
    <w:abstractNumId w:val="11"/>
  </w:num>
  <w:num w:numId="14" w16cid:durableId="346295766">
    <w:abstractNumId w:val="17"/>
  </w:num>
  <w:num w:numId="15" w16cid:durableId="1413159956">
    <w:abstractNumId w:val="22"/>
  </w:num>
  <w:num w:numId="16" w16cid:durableId="1247763054">
    <w:abstractNumId w:val="23"/>
  </w:num>
  <w:num w:numId="17" w16cid:durableId="833643865">
    <w:abstractNumId w:val="13"/>
  </w:num>
  <w:num w:numId="18" w16cid:durableId="1966621791">
    <w:abstractNumId w:val="21"/>
  </w:num>
  <w:num w:numId="19" w16cid:durableId="1604998823">
    <w:abstractNumId w:val="15"/>
  </w:num>
  <w:num w:numId="20" w16cid:durableId="475607547">
    <w:abstractNumId w:val="16"/>
  </w:num>
  <w:num w:numId="21" w16cid:durableId="2127724379">
    <w:abstractNumId w:val="26"/>
  </w:num>
  <w:num w:numId="22" w16cid:durableId="1074014110">
    <w:abstractNumId w:val="24"/>
  </w:num>
  <w:num w:numId="23" w16cid:durableId="353725372">
    <w:abstractNumId w:val="12"/>
  </w:num>
  <w:num w:numId="24" w16cid:durableId="1547719781">
    <w:abstractNumId w:val="13"/>
    <w:lvlOverride w:ilvl="0">
      <w:startOverride w:val="1"/>
    </w:lvlOverride>
  </w:num>
  <w:num w:numId="25" w16cid:durableId="362367377">
    <w:abstractNumId w:val="25"/>
  </w:num>
  <w:num w:numId="26" w16cid:durableId="1630739372">
    <w:abstractNumId w:val="19"/>
  </w:num>
  <w:num w:numId="27" w16cid:durableId="537475076">
    <w:abstractNumId w:val="20"/>
  </w:num>
  <w:num w:numId="28" w16cid:durableId="14195927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D65"/>
    <w:rsid w:val="00016EAB"/>
    <w:rsid w:val="00017436"/>
    <w:rsid w:val="00041706"/>
    <w:rsid w:val="00066A68"/>
    <w:rsid w:val="00073472"/>
    <w:rsid w:val="0007413B"/>
    <w:rsid w:val="000803A3"/>
    <w:rsid w:val="000869D8"/>
    <w:rsid w:val="0009211F"/>
    <w:rsid w:val="000A6368"/>
    <w:rsid w:val="000D4298"/>
    <w:rsid w:val="000E764D"/>
    <w:rsid w:val="001365FD"/>
    <w:rsid w:val="00140280"/>
    <w:rsid w:val="00184BFF"/>
    <w:rsid w:val="001A4C5D"/>
    <w:rsid w:val="001C3CA0"/>
    <w:rsid w:val="001C484E"/>
    <w:rsid w:val="001C4F3D"/>
    <w:rsid w:val="001D08F4"/>
    <w:rsid w:val="001D7643"/>
    <w:rsid w:val="001F1259"/>
    <w:rsid w:val="001F3573"/>
    <w:rsid w:val="00207638"/>
    <w:rsid w:val="00233851"/>
    <w:rsid w:val="00233AC4"/>
    <w:rsid w:val="00244957"/>
    <w:rsid w:val="00250ADE"/>
    <w:rsid w:val="00253D28"/>
    <w:rsid w:val="00262AE4"/>
    <w:rsid w:val="00270BA7"/>
    <w:rsid w:val="00274633"/>
    <w:rsid w:val="00275435"/>
    <w:rsid w:val="00280709"/>
    <w:rsid w:val="002961DE"/>
    <w:rsid w:val="002B0650"/>
    <w:rsid w:val="002B16F9"/>
    <w:rsid w:val="002C4D51"/>
    <w:rsid w:val="002D1967"/>
    <w:rsid w:val="002E645A"/>
    <w:rsid w:val="002F7D85"/>
    <w:rsid w:val="0032004E"/>
    <w:rsid w:val="0033701F"/>
    <w:rsid w:val="00337585"/>
    <w:rsid w:val="00350B1E"/>
    <w:rsid w:val="003512CC"/>
    <w:rsid w:val="0035286A"/>
    <w:rsid w:val="00352A17"/>
    <w:rsid w:val="00363541"/>
    <w:rsid w:val="003655AB"/>
    <w:rsid w:val="003657B5"/>
    <w:rsid w:val="00383DB6"/>
    <w:rsid w:val="003959FB"/>
    <w:rsid w:val="003A653D"/>
    <w:rsid w:val="003B7F75"/>
    <w:rsid w:val="003D01F3"/>
    <w:rsid w:val="003D651C"/>
    <w:rsid w:val="003D7C08"/>
    <w:rsid w:val="003F4596"/>
    <w:rsid w:val="003F5BD2"/>
    <w:rsid w:val="00411528"/>
    <w:rsid w:val="004351E9"/>
    <w:rsid w:val="00483819"/>
    <w:rsid w:val="004A065C"/>
    <w:rsid w:val="004B6788"/>
    <w:rsid w:val="004B7EE8"/>
    <w:rsid w:val="004E012B"/>
    <w:rsid w:val="004E377E"/>
    <w:rsid w:val="004F2287"/>
    <w:rsid w:val="004F4E18"/>
    <w:rsid w:val="004F54A9"/>
    <w:rsid w:val="005024C4"/>
    <w:rsid w:val="00522586"/>
    <w:rsid w:val="005225E2"/>
    <w:rsid w:val="00537B0B"/>
    <w:rsid w:val="00537FE6"/>
    <w:rsid w:val="0055559A"/>
    <w:rsid w:val="005614CF"/>
    <w:rsid w:val="005664FA"/>
    <w:rsid w:val="00572D82"/>
    <w:rsid w:val="005916EA"/>
    <w:rsid w:val="0059348A"/>
    <w:rsid w:val="005A6499"/>
    <w:rsid w:val="005B0872"/>
    <w:rsid w:val="005D7FF0"/>
    <w:rsid w:val="00623ED0"/>
    <w:rsid w:val="00631971"/>
    <w:rsid w:val="006355D4"/>
    <w:rsid w:val="00640A5C"/>
    <w:rsid w:val="00646298"/>
    <w:rsid w:val="0066541F"/>
    <w:rsid w:val="00665811"/>
    <w:rsid w:val="00690D5C"/>
    <w:rsid w:val="00694F6E"/>
    <w:rsid w:val="00695EFF"/>
    <w:rsid w:val="006A0703"/>
    <w:rsid w:val="006B0D82"/>
    <w:rsid w:val="006C3CE8"/>
    <w:rsid w:val="006D66C7"/>
    <w:rsid w:val="006E4671"/>
    <w:rsid w:val="006F0B79"/>
    <w:rsid w:val="00706528"/>
    <w:rsid w:val="007132D3"/>
    <w:rsid w:val="00721BA5"/>
    <w:rsid w:val="00730403"/>
    <w:rsid w:val="00751098"/>
    <w:rsid w:val="007607AF"/>
    <w:rsid w:val="00767D0D"/>
    <w:rsid w:val="00774032"/>
    <w:rsid w:val="00791B2F"/>
    <w:rsid w:val="00793C18"/>
    <w:rsid w:val="007B2995"/>
    <w:rsid w:val="007C4D5C"/>
    <w:rsid w:val="007D3D2A"/>
    <w:rsid w:val="007D41AF"/>
    <w:rsid w:val="007D6E91"/>
    <w:rsid w:val="007E241B"/>
    <w:rsid w:val="007E6F59"/>
    <w:rsid w:val="007F756E"/>
    <w:rsid w:val="00800416"/>
    <w:rsid w:val="0082252F"/>
    <w:rsid w:val="00834656"/>
    <w:rsid w:val="00860E85"/>
    <w:rsid w:val="00861D74"/>
    <w:rsid w:val="00872329"/>
    <w:rsid w:val="008C2339"/>
    <w:rsid w:val="008C6A66"/>
    <w:rsid w:val="009039CA"/>
    <w:rsid w:val="00906D2D"/>
    <w:rsid w:val="00924C77"/>
    <w:rsid w:val="009355B9"/>
    <w:rsid w:val="00935C8C"/>
    <w:rsid w:val="00944224"/>
    <w:rsid w:val="0095424B"/>
    <w:rsid w:val="00957846"/>
    <w:rsid w:val="00975A1F"/>
    <w:rsid w:val="00994ED9"/>
    <w:rsid w:val="009A036A"/>
    <w:rsid w:val="009D39F5"/>
    <w:rsid w:val="00A17587"/>
    <w:rsid w:val="00A200D3"/>
    <w:rsid w:val="00A41FDF"/>
    <w:rsid w:val="00A53775"/>
    <w:rsid w:val="00A61254"/>
    <w:rsid w:val="00A65745"/>
    <w:rsid w:val="00A748C6"/>
    <w:rsid w:val="00A92D4A"/>
    <w:rsid w:val="00AA391B"/>
    <w:rsid w:val="00AB5659"/>
    <w:rsid w:val="00AE79B9"/>
    <w:rsid w:val="00AF2112"/>
    <w:rsid w:val="00B016E9"/>
    <w:rsid w:val="00B124ED"/>
    <w:rsid w:val="00B15CDB"/>
    <w:rsid w:val="00B241C3"/>
    <w:rsid w:val="00B3114C"/>
    <w:rsid w:val="00B37A4F"/>
    <w:rsid w:val="00B43996"/>
    <w:rsid w:val="00B46D65"/>
    <w:rsid w:val="00B5732D"/>
    <w:rsid w:val="00B66F98"/>
    <w:rsid w:val="00B858B4"/>
    <w:rsid w:val="00B87726"/>
    <w:rsid w:val="00BA7A1F"/>
    <w:rsid w:val="00BB5063"/>
    <w:rsid w:val="00BC5F42"/>
    <w:rsid w:val="00BE2256"/>
    <w:rsid w:val="00BE67A3"/>
    <w:rsid w:val="00C05DE0"/>
    <w:rsid w:val="00C16437"/>
    <w:rsid w:val="00C1680D"/>
    <w:rsid w:val="00C3264E"/>
    <w:rsid w:val="00C37526"/>
    <w:rsid w:val="00C51063"/>
    <w:rsid w:val="00C651D3"/>
    <w:rsid w:val="00C70176"/>
    <w:rsid w:val="00C734C9"/>
    <w:rsid w:val="00CA659C"/>
    <w:rsid w:val="00CA6C04"/>
    <w:rsid w:val="00CB2923"/>
    <w:rsid w:val="00CC4A51"/>
    <w:rsid w:val="00CF33FB"/>
    <w:rsid w:val="00CF4116"/>
    <w:rsid w:val="00D00E8A"/>
    <w:rsid w:val="00D14CBC"/>
    <w:rsid w:val="00D40CAA"/>
    <w:rsid w:val="00D57309"/>
    <w:rsid w:val="00D659CB"/>
    <w:rsid w:val="00D705FA"/>
    <w:rsid w:val="00D71088"/>
    <w:rsid w:val="00D85C5C"/>
    <w:rsid w:val="00D96334"/>
    <w:rsid w:val="00D9750F"/>
    <w:rsid w:val="00DA1EF7"/>
    <w:rsid w:val="00DA222D"/>
    <w:rsid w:val="00DB0956"/>
    <w:rsid w:val="00DB5A68"/>
    <w:rsid w:val="00DC23EE"/>
    <w:rsid w:val="00DD077A"/>
    <w:rsid w:val="00DD68D5"/>
    <w:rsid w:val="00DF5CFB"/>
    <w:rsid w:val="00DF780E"/>
    <w:rsid w:val="00E00996"/>
    <w:rsid w:val="00E07AF8"/>
    <w:rsid w:val="00E13BAB"/>
    <w:rsid w:val="00E20D4B"/>
    <w:rsid w:val="00E461A5"/>
    <w:rsid w:val="00E6550E"/>
    <w:rsid w:val="00E9505D"/>
    <w:rsid w:val="00E96356"/>
    <w:rsid w:val="00E96BDE"/>
    <w:rsid w:val="00EA3F19"/>
    <w:rsid w:val="00EA4DBD"/>
    <w:rsid w:val="00EA52E7"/>
    <w:rsid w:val="00ED78FF"/>
    <w:rsid w:val="00EE5BF3"/>
    <w:rsid w:val="00EF510C"/>
    <w:rsid w:val="00EF74C7"/>
    <w:rsid w:val="00F1716A"/>
    <w:rsid w:val="00F46DAD"/>
    <w:rsid w:val="00F66002"/>
    <w:rsid w:val="00FB317B"/>
    <w:rsid w:val="00FD3A61"/>
    <w:rsid w:val="00FF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367C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51C"/>
    <w:pPr>
      <w:spacing w:after="100"/>
      <w:jc w:val="both"/>
    </w:pPr>
    <w:rPr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631971"/>
    <w:pPr>
      <w:keepNext/>
      <w:keepLines/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31971"/>
    <w:pPr>
      <w:keepNext/>
      <w:keepLines/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31971"/>
    <w:pPr>
      <w:keepNext/>
      <w:keepLines/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31971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31971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31971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Cabealho">
    <w:name w:val="header"/>
    <w:basedOn w:val="Normal"/>
    <w:link w:val="CabealhoCarter"/>
    <w:autoRedefine/>
    <w:uiPriority w:val="99"/>
    <w:unhideWhenUsed/>
    <w:qFormat/>
    <w:rsid w:val="00275435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275435"/>
    <w:rPr>
      <w:caps/>
      <w:color w:val="FFFFFF" w:themeColor="background1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9750F"/>
    <w:rPr>
      <w:color w:val="CE1126"/>
      <w:sz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nfaseDiscreta">
    <w:name w:val="Subtle Emphasis"/>
    <w:basedOn w:val="Tipodeletrapredefinidodopargrafo"/>
    <w:uiPriority w:val="19"/>
    <w:qFormat/>
    <w:rsid w:val="00140280"/>
    <w:rPr>
      <w:i/>
      <w:iCs/>
      <w:color w:val="808080" w:themeColor="text1" w:themeTint="7F"/>
    </w:rPr>
  </w:style>
  <w:style w:type="character" w:styleId="nfase">
    <w:name w:val="Emphasis"/>
    <w:basedOn w:val="Tipodeletrapredefinidodopargrafo"/>
    <w:uiPriority w:val="20"/>
    <w:qFormat/>
    <w:rsid w:val="001C484E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1C484E"/>
    <w:rPr>
      <w:b/>
      <w:bCs/>
      <w:i/>
      <w:iCs/>
      <w:color w:val="4F81BD" w:themeColor="accent1"/>
    </w:rPr>
  </w:style>
  <w:style w:type="paragraph" w:styleId="Assinatura">
    <w:name w:val="Signature"/>
    <w:basedOn w:val="Normal"/>
    <w:link w:val="AssinaturaCarter"/>
    <w:uiPriority w:val="99"/>
    <w:unhideWhenUsed/>
    <w:rsid w:val="00DC23EE"/>
    <w:pPr>
      <w:spacing w:before="200" w:after="800" w:line="240" w:lineRule="auto"/>
      <w:ind w:left="567"/>
      <w:jc w:val="left"/>
    </w:pPr>
    <w:rPr>
      <w:sz w:val="30"/>
    </w:rPr>
  </w:style>
  <w:style w:type="character" w:customStyle="1" w:styleId="AssinaturaCarter">
    <w:name w:val="Assinatura Caráter"/>
    <w:basedOn w:val="Tipodeletrapredefinidodopargrafo"/>
    <w:link w:val="Assinatura"/>
    <w:uiPriority w:val="99"/>
    <w:rsid w:val="00DC23EE"/>
    <w:rPr>
      <w:sz w:val="30"/>
    </w:rPr>
  </w:style>
  <w:style w:type="paragraph" w:styleId="Listacommarca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acommarcas2">
    <w:name w:val="List Bullet 2"/>
    <w:basedOn w:val="Normal"/>
    <w:uiPriority w:val="99"/>
    <w:unhideWhenUsed/>
    <w:rsid w:val="00623ED0"/>
    <w:pPr>
      <w:numPr>
        <w:numId w:val="15"/>
      </w:numPr>
      <w:contextualSpacing/>
    </w:pPr>
  </w:style>
  <w:style w:type="paragraph" w:styleId="Listacommarcas3">
    <w:name w:val="List Bullet 3"/>
    <w:basedOn w:val="Normal"/>
    <w:uiPriority w:val="99"/>
    <w:unhideWhenUsed/>
    <w:rsid w:val="00957846"/>
    <w:pPr>
      <w:numPr>
        <w:numId w:val="3"/>
      </w:numPr>
      <w:contextualSpacing/>
    </w:pPr>
  </w:style>
  <w:style w:type="character" w:styleId="Nmerodelinha">
    <w:name w:val="line number"/>
    <w:basedOn w:val="Tipodeletrapredefinidodopargrafo"/>
    <w:uiPriority w:val="99"/>
    <w:unhideWhenUsed/>
    <w:rsid w:val="00957846"/>
  </w:style>
  <w:style w:type="paragraph" w:styleId="Lista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a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acommarcas4">
    <w:name w:val="List Bullet 4"/>
    <w:basedOn w:val="Normal"/>
    <w:uiPriority w:val="99"/>
    <w:unhideWhenUsed/>
    <w:rsid w:val="00957846"/>
    <w:pPr>
      <w:numPr>
        <w:numId w:val="4"/>
      </w:numPr>
      <w:tabs>
        <w:tab w:val="num" w:pos="1209"/>
      </w:tabs>
      <w:contextualSpacing/>
    </w:pPr>
  </w:style>
  <w:style w:type="character" w:styleId="Forte">
    <w:name w:val="Strong"/>
    <w:basedOn w:val="Tipodeletrapredefinidodopargrafo"/>
    <w:uiPriority w:val="22"/>
    <w:qFormat/>
    <w:rsid w:val="00244957"/>
    <w:rPr>
      <w:b/>
      <w:bCs/>
    </w:rPr>
  </w:style>
  <w:style w:type="paragraph" w:styleId="Cabealhodondice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D14CBC"/>
    <w:pPr>
      <w:tabs>
        <w:tab w:val="right" w:leader="dot" w:pos="8918"/>
      </w:tabs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ndice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odetexto">
    <w:name w:val="Body Text"/>
    <w:basedOn w:val="Normal"/>
    <w:link w:val="CorpodetextoCarter"/>
    <w:uiPriority w:val="99"/>
    <w:unhideWhenUsed/>
    <w:rsid w:val="0009211F"/>
    <w:pPr>
      <w:jc w:val="left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rsid w:val="0009211F"/>
    <w:rPr>
      <w:sz w:val="18"/>
    </w:rPr>
  </w:style>
  <w:style w:type="paragraph" w:styleId="Corpodetexto2">
    <w:name w:val="Body Text 2"/>
    <w:basedOn w:val="Normal"/>
    <w:link w:val="Corpodetexto2Carter"/>
    <w:uiPriority w:val="99"/>
    <w:unhideWhenUsed/>
    <w:rsid w:val="00B43996"/>
    <w:rPr>
      <w:sz w:val="14"/>
    </w:r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B43996"/>
    <w:rPr>
      <w:sz w:val="14"/>
    </w:rPr>
  </w:style>
  <w:style w:type="paragraph" w:styleId="Textodebalo">
    <w:name w:val="Balloon Text"/>
    <w:basedOn w:val="Normal"/>
    <w:link w:val="TextodebaloCarte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Textodebloco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Rematedecarta">
    <w:name w:val="Closing"/>
    <w:basedOn w:val="Normal"/>
    <w:link w:val="RematedecartaCarter"/>
    <w:uiPriority w:val="99"/>
    <w:unhideWhenUsed/>
    <w:rsid w:val="00B3114C"/>
    <w:pPr>
      <w:spacing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rsid w:val="00B3114C"/>
  </w:style>
  <w:style w:type="paragraph" w:styleId="Legenda">
    <w:name w:val="caption"/>
    <w:basedOn w:val="Normal"/>
    <w:next w:val="Normal"/>
    <w:uiPriority w:val="35"/>
    <w:unhideWhenUsed/>
    <w:rsid w:val="00EF510C"/>
    <w:pPr>
      <w:numPr>
        <w:numId w:val="22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acommarcas5">
    <w:name w:val="List Bullet 5"/>
    <w:basedOn w:val="Normal"/>
    <w:uiPriority w:val="99"/>
    <w:unhideWhenUsed/>
    <w:rsid w:val="00D659CB"/>
    <w:pPr>
      <w:numPr>
        <w:numId w:val="5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7E6F59"/>
    <w:pPr>
      <w:numPr>
        <w:numId w:val="14"/>
      </w:numPr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31971"/>
    <w:pPr>
      <w:numPr>
        <w:ilvl w:val="1"/>
        <w:numId w:val="14"/>
      </w:numPr>
      <w:tabs>
        <w:tab w:val="clear" w:pos="851"/>
        <w:tab w:val="num" w:pos="1418"/>
      </w:tabs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31971"/>
    <w:pPr>
      <w:numPr>
        <w:ilvl w:val="2"/>
        <w:numId w:val="14"/>
      </w:numPr>
      <w:spacing w:before="260"/>
      <w:ind w:left="1134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anumerada">
    <w:name w:val="List Number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unhideWhenUsed/>
    <w:rsid w:val="00184BFF"/>
    <w:pPr>
      <w:numPr>
        <w:numId w:val="7"/>
      </w:numPr>
      <w:contextualSpacing/>
    </w:pPr>
  </w:style>
  <w:style w:type="paragraph" w:styleId="ndice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Hiperligao">
    <w:name w:val="Hyperlink"/>
    <w:basedOn w:val="Tipodeletrapredefinidodopargrafo"/>
    <w:uiPriority w:val="99"/>
    <w:unhideWhenUsed/>
    <w:rsid w:val="00522586"/>
    <w:rPr>
      <w:color w:val="CE1126"/>
      <w:u w:val="single"/>
    </w:rPr>
  </w:style>
  <w:style w:type="table" w:styleId="TabelacomGrelha">
    <w:name w:val="Table Grid"/>
    <w:basedOn w:val="Tabela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3">
    <w:name w:val="Body Text 3"/>
    <w:basedOn w:val="Normal"/>
    <w:link w:val="Corpodetexto3Carte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rsid w:val="004E012B"/>
    <w:rPr>
      <w:sz w:val="26"/>
      <w:szCs w:val="16"/>
    </w:rPr>
  </w:style>
  <w:style w:type="paragraph" w:styleId="Avanodecorpodetexto">
    <w:name w:val="Body Text Indent"/>
    <w:basedOn w:val="Normal"/>
    <w:link w:val="Avanodecorpodetexto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2">
    <w:name w:val="Body Text Indent 2"/>
    <w:basedOn w:val="Normal"/>
    <w:link w:val="Avanodecorpodetexto2Carte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3">
    <w:name w:val="Body Text Indent 3"/>
    <w:basedOn w:val="Normal"/>
    <w:link w:val="Avanodecorpodetexto3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adecont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egenda"/>
    <w:qFormat/>
    <w:rsid w:val="00EF510C"/>
    <w:pPr>
      <w:numPr>
        <w:numId w:val="17"/>
      </w:numPr>
    </w:pPr>
  </w:style>
  <w:style w:type="table" w:styleId="SombreadoClaro-Cor1">
    <w:name w:val="Light Shading Accent 1"/>
    <w:basedOn w:val="Tabela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merodepgina">
    <w:name w:val="page number"/>
    <w:basedOn w:val="Tipodeletrapredefinidodopargrafo"/>
    <w:uiPriority w:val="99"/>
    <w:semiHidden/>
    <w:unhideWhenUsed/>
    <w:rsid w:val="005D7FF0"/>
  </w:style>
  <w:style w:type="paragraph" w:styleId="SemEspaamento">
    <w:name w:val="No Spacing"/>
    <w:link w:val="SemEspaamentoCarte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emEspaamentoCarter">
    <w:name w:val="Sem Espaçamento Caráter"/>
    <w:basedOn w:val="Tipodeletrapredefinidodopargrafo"/>
    <w:link w:val="SemEspaamento"/>
    <w:rsid w:val="00706528"/>
    <w:rPr>
      <w:rFonts w:ascii="PMingLiU" w:eastAsiaTheme="minorEastAsia" w:hAnsi="PMingLiU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9750F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270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lo.alonso\Downloads\2013%2004%2026%20Template%20LongContent%20A4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0BE8939-B89A-4A23-A653-F53132C68F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 04 26 Template LongContent A4 (1).dotx</Template>
  <TotalTime>0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de prestation</vt:lpstr>
      <vt:lpstr>dELIVERY REPORT</vt:lpstr>
    </vt:vector>
  </TitlesOfParts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prestation</dc:title>
  <dc:creator/>
  <cp:lastModifiedBy/>
  <cp:revision>1</cp:revision>
  <dcterms:created xsi:type="dcterms:W3CDTF">2016-08-12T11:58:00Z</dcterms:created>
  <dcterms:modified xsi:type="dcterms:W3CDTF">2024-06-20T01:06:00Z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